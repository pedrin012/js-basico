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92C" w:rsidRDefault="00F26E37" w:rsidP="00F7692C">
      <w:r>
        <w:rPr>
          <w:noProof/>
        </w:rPr>
        <w:drawing>
          <wp:inline distT="0" distB="0" distL="0" distR="0" wp14:anchorId="605F8FB3" wp14:editId="42281E8B">
            <wp:extent cx="4505325" cy="27146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37" w:rsidRDefault="00F26E37" w:rsidP="00F7692C">
      <w:r>
        <w:rPr>
          <w:noProof/>
        </w:rPr>
        <w:drawing>
          <wp:inline distT="0" distB="0" distL="0" distR="0" wp14:anchorId="310C649F" wp14:editId="6D560502">
            <wp:extent cx="5274310" cy="162814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37" w:rsidRDefault="00F26E37">
      <w:pPr>
        <w:ind w:right="0"/>
      </w:pPr>
      <w:r>
        <w:br w:type="page"/>
      </w:r>
    </w:p>
    <w:p w:rsidR="00F26E37" w:rsidRPr="00F26E37" w:rsidRDefault="00F26E37" w:rsidP="00F26E37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Interagindo com o sistema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&lt;link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rel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stylesheet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href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"style.css"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Interagindo com o sistema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proofErr w:type="gramStart"/>
      <w:r w:rsidRPr="00F26E3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info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 em mim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saida</w:t>
      </w:r>
      <w:proofErr w:type="spellEnd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Aqui vai aparecer algo...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src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"functions.js"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&gt;&lt;/script&gt;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P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26E37" w:rsidRDefault="00F26E37">
      <w:pPr>
        <w:ind w:right="0"/>
      </w:pPr>
      <w:r>
        <w:br w:type="page"/>
      </w:r>
    </w:p>
    <w:p w:rsid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lastRenderedPageBreak/>
        <w:t>STYLE.CSS</w:t>
      </w:r>
    </w:p>
    <w:p w:rsid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@</w:t>
      </w:r>
      <w:proofErr w:type="spellStart"/>
      <w:r w:rsidRPr="00F26E37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import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F26E3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url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'https://fonts.googleapis.com/css?family=Pacifico&amp;display=swap'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F26E3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F26E3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h1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h2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h3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-family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'Pacifico'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cursive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font-weight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F26E3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normal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;}</w:t>
      </w: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F26E3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F26E3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F26E3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F26E3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F26E37" w:rsidRDefault="00F26E37">
      <w:pPr>
        <w:ind w:right="0"/>
      </w:pPr>
    </w:p>
    <w:p w:rsidR="00F26E37" w:rsidRDefault="00F26E37">
      <w:pPr>
        <w:ind w:right="0"/>
      </w:pP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functions.js</w:t>
      </w:r>
    </w:p>
    <w:p w:rsid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</w:pPr>
    </w:p>
    <w:p w:rsidR="00F26E37" w:rsidRDefault="00F26E37" w:rsidP="00F26E3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</w:pP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F26E3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info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F26E3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gram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new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F26E37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Da</w:t>
      </w:r>
      <w:bookmarkStart w:id="0" w:name="_GoBack"/>
      <w:bookmarkEnd w:id="0"/>
      <w:r w:rsidRPr="00F26E37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te</w:t>
      </w:r>
      <w:proofErr w:type="gramEnd"/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F26E3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proofErr w:type="spell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F26E3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F26E3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getElementById</w:t>
      </w:r>
      <w:proofErr w:type="spellEnd"/>
      <w:proofErr w:type="gram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saida</w:t>
      </w:r>
      <w:proofErr w:type="spellEnd"/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F26E3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saida</w:t>
      </w: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F26E3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`&lt;p&gt;O que eu recebi do sistema foi &lt;</w:t>
      </w:r>
      <w:proofErr w:type="spellStart"/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F26E3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agora</w:t>
      </w:r>
      <w:r w:rsidRPr="00F26E3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F26E3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&gt;&lt;/p&gt;`</w:t>
      </w:r>
    </w:p>
    <w:p w:rsidR="00F26E37" w:rsidRPr="00F26E37" w:rsidRDefault="00F26E37" w:rsidP="00F26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F26E3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F26E37" w:rsidRPr="00F7692C" w:rsidRDefault="00F26E37" w:rsidP="00F7692C"/>
    <w:sectPr w:rsidR="00F26E37" w:rsidRPr="00F7692C" w:rsidSect="00DD40BE">
      <w:headerReference w:type="default" r:id="rId12"/>
      <w:footerReference w:type="default" r:id="rId13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16B4" w:rsidRDefault="00F116B4" w:rsidP="001C66AD">
      <w:pPr>
        <w:spacing w:after="0" w:line="240" w:lineRule="auto"/>
      </w:pPr>
      <w:r>
        <w:separator/>
      </w:r>
    </w:p>
  </w:endnote>
  <w:endnote w:type="continuationSeparator" w:id="0">
    <w:p w:rsidR="00F116B4" w:rsidRDefault="00F116B4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8DCC0C-F7CF-4CC3-9200-F0EB3DDE3064}"/>
    <w:embedBold r:id="rId2" w:fontKey="{18BC38AE-0D4B-4B26-9E51-D3C1C56988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C64A5F7-A26B-44A6-AD3A-600A9482AA07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A0DBE2E-9D03-4F06-859C-AA191969B06C}"/>
    <w:embedBold r:id="rId5" w:fontKey="{C81030A1-FDF1-4A30-8847-7B1436EBAAC1}"/>
    <w:embedItalic r:id="rId6" w:fontKey="{8AD2E703-B416-4864-8B17-D1EEB754BCC6}"/>
    <w:embedBoldItalic r:id="rId7" w:fontKey="{E909AFBA-9FB2-4C61-80BB-65BAB806134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29B9D8CA-7E71-4BDA-B9CB-37BCD27E542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16B4" w:rsidRDefault="00F116B4" w:rsidP="001C66AD">
      <w:pPr>
        <w:spacing w:after="0" w:line="240" w:lineRule="auto"/>
      </w:pPr>
      <w:r>
        <w:separator/>
      </w:r>
    </w:p>
  </w:footnote>
  <w:footnote w:type="continuationSeparator" w:id="0">
    <w:p w:rsidR="00F116B4" w:rsidRDefault="00F116B4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7F602D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37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116B4"/>
    <w:rsid w:val="00F26E37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897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3</Pages>
  <Words>142</Words>
  <Characters>773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2021-12-14T16:57:00Z</dcterms:created>
  <dcterms:modified xsi:type="dcterms:W3CDTF">2021-12-14T17:01:00Z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