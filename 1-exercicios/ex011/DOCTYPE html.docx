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2C" w:rsidRDefault="00E96B1E" w:rsidP="00F7692C">
      <w:r>
        <w:rPr>
          <w:noProof/>
        </w:rPr>
        <w:drawing>
          <wp:inline distT="0" distB="0" distL="0" distR="0" wp14:anchorId="1A884AFD" wp14:editId="2D2B1FB4">
            <wp:extent cx="3524250" cy="2705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1E" w:rsidRDefault="00E96B1E" w:rsidP="00F7692C">
      <w:r>
        <w:rPr>
          <w:noProof/>
        </w:rPr>
        <w:drawing>
          <wp:inline distT="0" distB="0" distL="0" distR="0" wp14:anchorId="0442CAEF" wp14:editId="0F35EEE1">
            <wp:extent cx="2772673" cy="1032163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281" cy="10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ACFEC" wp14:editId="669E6300">
            <wp:extent cx="4087091" cy="3112843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531" cy="31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1E" w:rsidRDefault="00E96B1E">
      <w:pPr>
        <w:ind w:right="0"/>
      </w:pPr>
      <w:r>
        <w:br w:type="page"/>
      </w:r>
    </w:p>
    <w:p w:rsid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129A2057" wp14:editId="20081698">
            <wp:extent cx="1285875" cy="9906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</w:pPr>
    </w:p>
    <w:p w:rsid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Média do aluno v2.0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media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Calcular média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situacao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vai aparecer aqui...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"media.js"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E96B1E" w:rsidRDefault="00E96B1E">
      <w:pPr>
        <w:ind w:right="0"/>
      </w:pPr>
      <w:r>
        <w:br w:type="page"/>
      </w:r>
    </w:p>
    <w:p w:rsidR="00E96B1E" w:rsidRPr="00E96B1E" w:rsidRDefault="00E96B1E" w:rsidP="00E96B1E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E96B1E" w:rsidRDefault="00E96B1E" w:rsidP="00E96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Media.js</w:t>
      </w:r>
    </w:p>
    <w:p w:rsid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media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'Qual é o nome do aluno?'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) 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`Qual foi a primeira nota de 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?`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`Além de 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, qual foi a outra nota de 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?`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med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(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 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</w:t>
      </w:r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2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)/</w:t>
      </w:r>
      <w:proofErr w:type="gramEnd"/>
      <w:r w:rsidRPr="00E96B1E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msg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cria uma variável e deixa ela vazia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if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(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med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&gt;= </w:t>
      </w:r>
      <w:r w:rsidRPr="00E96B1E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6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) </w:t>
      </w:r>
      <w:proofErr w:type="gram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</w:t>
      </w:r>
      <w:proofErr w:type="gramEnd"/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 Se por acaso a média foi 6.0 ou mais...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msg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'Meus parabéns!'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} </w:t>
      </w:r>
      <w:proofErr w:type="spellStart"/>
      <w:r w:rsidRPr="00E96B1E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else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</w:t>
      </w:r>
      <w:proofErr w:type="gramEnd"/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 senão...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msg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'Estude um pouco mais!'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}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O </w:t>
      </w:r>
      <w:proofErr w:type="spellStart"/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if</w:t>
      </w:r>
      <w:proofErr w:type="spellEnd"/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é uma estrutura que cria uma CONDIÇÃO, que executa um bloco de comandos ou outro, dependendo do resultado de um teste lógico.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getElementById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situacao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`&lt;p&gt;Calculando a média final de &lt;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`&lt;p&gt;As notas obtidas foram &lt;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e 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 média final será &lt;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med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 mensagem que temos é: &lt;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style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='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color:red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;'&gt;</w:t>
      </w:r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E96B1E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msg</w:t>
      </w:r>
      <w:proofErr w:type="spellEnd"/>
      <w:r w:rsidRPr="00E96B1E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Note que eu usei até um pouco de CSS pra fazer a mensagem ficar vermelha ;)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E96B1E" w:rsidRDefault="00E96B1E" w:rsidP="00F7692C"/>
    <w:p w:rsidR="00E96B1E" w:rsidRDefault="00E96B1E">
      <w:pPr>
        <w:ind w:right="0"/>
      </w:pPr>
      <w:r>
        <w:br w:type="page"/>
      </w:r>
    </w:p>
    <w:p w:rsidR="00E96B1E" w:rsidRDefault="00E96B1E" w:rsidP="00E96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lastRenderedPageBreak/>
        <w:t>Style.css</w:t>
      </w:r>
    </w:p>
    <w:p w:rsid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E96B1E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E96B1E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E96B1E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E96B1E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E96B1E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E96B1E" w:rsidRPr="00E96B1E" w:rsidRDefault="00E96B1E" w:rsidP="00E96B1E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E96B1E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E96B1E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E96B1E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E96B1E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E96B1E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E96B1E" w:rsidRPr="00F7692C" w:rsidRDefault="00E96B1E" w:rsidP="00F7692C">
      <w:bookmarkStart w:id="0" w:name="_GoBack"/>
      <w:bookmarkEnd w:id="0"/>
    </w:p>
    <w:sectPr w:rsidR="00E96B1E" w:rsidRPr="00F7692C" w:rsidSect="00DD40BE">
      <w:headerReference w:type="default" r:id="rId14"/>
      <w:footerReference w:type="default" r:id="rId15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095" w:rsidRDefault="00BC0095" w:rsidP="001C66AD">
      <w:pPr>
        <w:spacing w:after="0" w:line="240" w:lineRule="auto"/>
      </w:pPr>
      <w:r>
        <w:separator/>
      </w:r>
    </w:p>
  </w:endnote>
  <w:endnote w:type="continuationSeparator" w:id="0">
    <w:p w:rsidR="00BC0095" w:rsidRDefault="00BC0095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6C6924-975F-4B6C-91B0-5AC008725A20}"/>
    <w:embedBold r:id="rId2" w:fontKey="{E841E560-43EB-4FE1-BF03-0A70FD7B8A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DB15217-CB62-4469-9E00-A0795930A68D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44F2872-B897-47C3-9EDE-408828AA7804}"/>
    <w:embedBold r:id="rId5" w:fontKey="{E2FF2F87-9D96-44ED-8AFE-8BBEA16BD219}"/>
    <w:embedItalic r:id="rId6" w:fontKey="{17974392-6CFB-4CC5-BB44-896DE176E035}"/>
    <w:embedBoldItalic r:id="rId7" w:fontKey="{3DB07D3B-70E1-4662-B9B5-B942847718C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7751E94-00EF-49AC-8EE9-711026DEEAD2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095" w:rsidRDefault="00BC0095" w:rsidP="001C66AD">
      <w:pPr>
        <w:spacing w:after="0" w:line="240" w:lineRule="auto"/>
      </w:pPr>
      <w:r>
        <w:separator/>
      </w:r>
    </w:p>
  </w:footnote>
  <w:footnote w:type="continuationSeparator" w:id="0">
    <w:p w:rsidR="00BC0095" w:rsidRDefault="00BC0095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9F8F2C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1E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C0095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96B1E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BFC7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9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4</Pages>
  <Words>281</Words>
  <Characters>1521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2021-12-13T01:10:00Z</dcterms:created>
  <dcterms:modified xsi:type="dcterms:W3CDTF">2021-12-13T01:13:00Z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