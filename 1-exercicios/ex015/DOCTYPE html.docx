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6243" w:rsidRDefault="00D86243" w:rsidP="00F7692C">
      <w:r>
        <w:rPr>
          <w:noProof/>
        </w:rPr>
        <w:drawing>
          <wp:inline distT="0" distB="0" distL="0" distR="0" wp14:anchorId="6D99037B" wp14:editId="3A21B9B5">
            <wp:extent cx="5274310" cy="2221230"/>
            <wp:effectExtent l="0" t="0" r="254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5E8A4" wp14:editId="6CE71776">
            <wp:extent cx="5274310" cy="444182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43" w:rsidRDefault="00D86243">
      <w:pPr>
        <w:ind w:right="0"/>
      </w:pPr>
      <w:r>
        <w:br w:type="page"/>
      </w:r>
    </w:p>
    <w:p w:rsidR="00D86243" w:rsidRPr="00D86243" w:rsidRDefault="00D86243" w:rsidP="00D86243">
      <w:pPr>
        <w:shd w:val="clear" w:color="auto" w:fill="FFFFFF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&lt;!DOCTYPE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html</w:t>
      </w:r>
      <w:proofErr w:type="spellEnd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lang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pt-br</w:t>
      </w:r>
      <w:proofErr w:type="spellEnd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charset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"UTF-8"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name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viewport</w:t>
      </w:r>
      <w:proofErr w:type="spellEnd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content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width</w:t>
      </w:r>
      <w:proofErr w:type="spellEnd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device-width</w:t>
      </w:r>
      <w:proofErr w:type="spellEnd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 xml:space="preserve">, 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initial-scale</w:t>
      </w:r>
      <w:proofErr w:type="spellEnd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=1.0"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Analisando Data e Hora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&lt;link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rel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stylesheet</w:t>
      </w:r>
      <w:proofErr w:type="spellEnd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href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"style.css"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&lt;h1&gt;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Analisando data e hora do Sistema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&lt;/h1&gt;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info</w:t>
      </w:r>
      <w:proofErr w:type="spellEnd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</w:t>
      </w:r>
      <w:proofErr w:type="gramEnd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)"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Iniciar Análise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id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saida</w:t>
      </w:r>
      <w:proofErr w:type="spellEnd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&lt;p&gt;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Aqui vai aparecer algo...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&lt;/p&gt;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&lt;script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src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"relogio.js"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&gt;&lt;/script&gt;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86243" w:rsidRDefault="00D86243">
      <w:pPr>
        <w:ind w:right="0"/>
      </w:pPr>
      <w:r>
        <w:br w:type="page"/>
      </w:r>
    </w:p>
    <w:p w:rsidR="00D86243" w:rsidRDefault="00D86243" w:rsidP="00D862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</w:pPr>
      <w:r>
        <w:lastRenderedPageBreak/>
        <w:t>relogio.JS</w:t>
      </w:r>
    </w:p>
    <w:p w:rsidR="00D86243" w:rsidRPr="00D86243" w:rsidRDefault="00D86243" w:rsidP="00D86243">
      <w:pPr>
        <w:shd w:val="clear" w:color="auto" w:fill="FFFFFF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bookmarkStart w:id="0" w:name="_GoBack"/>
      <w:bookmarkEnd w:id="0"/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info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 {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meses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new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Array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gram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'Jan'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Fev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'Mar'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Abr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'Mai'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Jun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Jul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Ago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'Set'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'Out'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Nov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'Dez'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semana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new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86243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Array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(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'Dom'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Seg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'Ter'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Qua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Qui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'Sex'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Sáb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agora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gram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new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86243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Date</w:t>
      </w:r>
      <w:proofErr w:type="gramEnd"/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saida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document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86243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getElementById</w:t>
      </w:r>
      <w:proofErr w:type="spellEnd"/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saida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dia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agora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86243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getDate</w:t>
      </w:r>
      <w:proofErr w:type="spellEnd"/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()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mes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agora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86243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getMonth</w:t>
      </w:r>
      <w:proofErr w:type="spellEnd"/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() </w:t>
      </w:r>
      <w:r w:rsidRPr="00D86243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 xml:space="preserve">// Jan = 0 | </w:t>
      </w:r>
      <w:proofErr w:type="spellStart"/>
      <w:r w:rsidRPr="00D86243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Fev</w:t>
      </w:r>
      <w:proofErr w:type="spellEnd"/>
      <w:r w:rsidRPr="00D86243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 xml:space="preserve"> = 1 | Mar = 2 e assim vai...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ano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agora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86243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getFullYear</w:t>
      </w:r>
      <w:proofErr w:type="spellEnd"/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()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sem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agora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86243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getDay</w:t>
      </w:r>
      <w:proofErr w:type="spellEnd"/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()  </w:t>
      </w:r>
      <w:r w:rsidRPr="00D86243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 xml:space="preserve">// Dom = 0 | </w:t>
      </w:r>
      <w:proofErr w:type="spellStart"/>
      <w:r w:rsidRPr="00D86243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Seg</w:t>
      </w:r>
      <w:proofErr w:type="spellEnd"/>
      <w:r w:rsidRPr="00D86243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 xml:space="preserve"> = 1 | Ter = 2 e assim vai...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hora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agora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86243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getHours</w:t>
      </w:r>
      <w:proofErr w:type="spellEnd"/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()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min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agora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86243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getMinutes</w:t>
      </w:r>
      <w:proofErr w:type="spellEnd"/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()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seg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agora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86243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getSeconds</w:t>
      </w:r>
      <w:proofErr w:type="spellEnd"/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()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saida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`&lt;p&gt;Dia: &lt;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dia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&gt;&lt;/p&gt;`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saida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`&lt;p&gt;Mês: &lt;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meses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[</w:t>
      </w:r>
      <w:proofErr w:type="spell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mes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]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&gt;&lt;/p&gt;`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saida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`&lt;p&gt;Ano: &lt;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ano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&gt;&lt;/p&gt;`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saida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`&lt;p&gt;Dia da semana: &lt;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semana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[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sem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]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&gt;&lt;/p&gt;`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saida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`&lt;p&gt;Hora: &lt;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hora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&gt;&lt;/p&gt;`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saida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`&lt;p&gt;Minutos: &lt;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min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&gt;&lt;/p&gt;`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saida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`&lt;p&gt;Segundos: &lt;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D86243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seg</w:t>
      </w:r>
      <w:proofErr w:type="spellEnd"/>
      <w:r w:rsidRPr="00D8624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&gt;&lt;/p&gt;`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D86243" w:rsidRDefault="00D86243">
      <w:pPr>
        <w:ind w:right="0"/>
      </w:pPr>
      <w:r>
        <w:br w:type="page"/>
      </w:r>
    </w:p>
    <w:p w:rsid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</w:p>
    <w:p w:rsidR="00D86243" w:rsidRDefault="00D86243" w:rsidP="00D862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</w:pPr>
      <w:r>
        <w:t>style</w:t>
      </w:r>
      <w:r>
        <w:t>.</w:t>
      </w:r>
      <w:r>
        <w:t>css</w:t>
      </w:r>
    </w:p>
    <w:p w:rsid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@</w:t>
      </w:r>
      <w:proofErr w:type="spellStart"/>
      <w:r w:rsidRPr="00D86243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import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86243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url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'https://fonts.googleapis.com/css?family=Pacifico&amp;display=swap'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);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spellEnd"/>
      <w:proofErr w:type="gram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D86243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86243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Arial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h1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h2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h3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-family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D8624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'Pacifico'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cursive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font-weight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D86243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normal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;}</w:t>
      </w:r>
    </w:p>
    <w:p w:rsidR="00D86243" w:rsidRPr="00D86243" w:rsidRDefault="00D86243" w:rsidP="00D8624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D8624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-size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D86243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D8624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padding</w:t>
      </w:r>
      <w:proofErr w:type="spellEnd"/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D86243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30px</w:t>
      </w:r>
      <w:r w:rsidRPr="00D8624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F7692C" w:rsidRPr="00F7692C" w:rsidRDefault="00F7692C" w:rsidP="00F7692C"/>
    <w:sectPr w:rsidR="00F7692C" w:rsidRPr="00F7692C" w:rsidSect="00DD40BE">
      <w:headerReference w:type="default" r:id="rId12"/>
      <w:footerReference w:type="default" r:id="rId13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47FC" w:rsidRDefault="00CD47FC" w:rsidP="001C66AD">
      <w:pPr>
        <w:spacing w:after="0" w:line="240" w:lineRule="auto"/>
      </w:pPr>
      <w:r>
        <w:separator/>
      </w:r>
    </w:p>
  </w:endnote>
  <w:endnote w:type="continuationSeparator" w:id="0">
    <w:p w:rsidR="00CD47FC" w:rsidRDefault="00CD47FC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F922203-475B-41F5-888D-94398553A3B2}"/>
    <w:embedBold r:id="rId2" w:fontKey="{0E8C7CBB-1323-4D91-9F97-FBA85081D2F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83DEE5E-BD2F-4BE0-AC31-FACEF2E1047D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1E98577C-5FDE-483A-9FEB-CBECAF2E1C9B}"/>
    <w:embedBold r:id="rId5" w:fontKey="{D46F31D5-E308-44A4-AA9B-448E56BFE273}"/>
    <w:embedItalic r:id="rId6" w:fontKey="{91B18F51-C835-44F3-AFDC-296023323851}"/>
    <w:embedBoldItalic r:id="rId7" w:fontKey="{A5436D38-08B4-45EF-AB95-94B619B5341D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FCFFBDC4-18A6-41B1-BED6-9059241369C9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47FC" w:rsidRDefault="00CD47FC" w:rsidP="001C66AD">
      <w:pPr>
        <w:spacing w:after="0" w:line="240" w:lineRule="auto"/>
      </w:pPr>
      <w:r>
        <w:separator/>
      </w:r>
    </w:p>
  </w:footnote>
  <w:footnote w:type="continuationSeparator" w:id="0">
    <w:p w:rsidR="00CD47FC" w:rsidRDefault="00CD47FC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C4745D" w:rsidP="0031572B">
    <w:pPr>
      <w:pStyle w:val="Cabealho"/>
      <w:ind w:right="-1475"/>
      <w:jc w:val="right"/>
      <w:rPr>
        <w:lang w:val="pt-BR"/>
      </w:rPr>
    </w:pPr>
    <w:r>
      <w:rPr>
        <w:lang w:val="pt-BR" w:bidi="pt-BR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436098</wp:posOffset>
              </wp:positionH>
              <wp:positionV relativeFrom="paragraph">
                <wp:posOffset>380365</wp:posOffset>
              </wp:positionV>
              <wp:extent cx="7086600" cy="17585"/>
              <wp:effectExtent l="19050" t="19050" r="19050" b="20955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86600" cy="17585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86E5DB2" id="Conector reto 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4.35pt,29.95pt" to="592.3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" strokecolor="#f9ad87 [3207]" strokeweight="3pt">
              <v:stroke joinstyle="miter"/>
              <w10:wrap anchorx="page"/>
            </v:line>
          </w:pict>
        </mc:Fallback>
      </mc:AlternateContent>
    </w:r>
    <w:r w:rsidR="0031572B">
      <w:rPr>
        <w:lang w:val="pt-BR" w:bidi="pt-BR"/>
      </w:rPr>
      <w:drawing>
        <wp:anchor distT="0" distB="0" distL="114300" distR="114300" simplePos="0" relativeHeight="251680768" behindDoc="0" locked="0" layoutInCell="1" allowOverlap="1">
          <wp:simplePos x="0" y="0"/>
          <wp:positionH relativeFrom="column">
            <wp:posOffset>5497830</wp:posOffset>
          </wp:positionH>
          <wp:positionV relativeFrom="paragraph">
            <wp:posOffset>-287655</wp:posOffset>
          </wp:positionV>
          <wp:extent cx="932180" cy="545465"/>
          <wp:effectExtent l="0" t="0" r="1270" b="6985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e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545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243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1572B"/>
    <w:rsid w:val="00361E11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C2D99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06676"/>
    <w:rsid w:val="00C46878"/>
    <w:rsid w:val="00C4745D"/>
    <w:rsid w:val="00C704D5"/>
    <w:rsid w:val="00C82682"/>
    <w:rsid w:val="00C847C4"/>
    <w:rsid w:val="00CB4A51"/>
    <w:rsid w:val="00CD06EB"/>
    <w:rsid w:val="00CD4532"/>
    <w:rsid w:val="00CD47B0"/>
    <w:rsid w:val="00CD47FC"/>
    <w:rsid w:val="00CE6104"/>
    <w:rsid w:val="00CE7918"/>
    <w:rsid w:val="00CF1B89"/>
    <w:rsid w:val="00D05D0B"/>
    <w:rsid w:val="00D16163"/>
    <w:rsid w:val="00D50B65"/>
    <w:rsid w:val="00D86243"/>
    <w:rsid w:val="00D90F4C"/>
    <w:rsid w:val="00DB3FAD"/>
    <w:rsid w:val="00DD40BE"/>
    <w:rsid w:val="00E057F9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470AA"/>
    <w:rsid w:val="00F7692C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66100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8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0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hcj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hcj.dotx</Template>
  <TotalTime>0</TotalTime>
  <Pages>4</Pages>
  <Words>276</Words>
  <Characters>1492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2021-12-14T17:02:00Z</dcterms:created>
  <dcterms:modified xsi:type="dcterms:W3CDTF">2021-12-14T17:05:00Z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