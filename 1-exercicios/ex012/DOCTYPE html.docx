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92C" w:rsidRDefault="0028434F" w:rsidP="00F7692C">
      <w:r>
        <w:rPr>
          <w:noProof/>
        </w:rPr>
        <w:drawing>
          <wp:inline distT="0" distB="0" distL="0" distR="0" wp14:anchorId="2DA033BC" wp14:editId="3052E2AE">
            <wp:extent cx="3790950" cy="2743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4F" w:rsidRDefault="0028434F" w:rsidP="00F7692C"/>
    <w:p w:rsidR="0028434F" w:rsidRDefault="0028434F" w:rsidP="00F7692C"/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O número é par ou </w:t>
      </w:r>
      <w:proofErr w:type="gramStart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ímpar?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gram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/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"style.css"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É par ou é </w:t>
      </w:r>
      <w:proofErr w:type="gramStart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ímpar?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gram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/h1&gt;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28434F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teste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para iniciar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result</w:t>
      </w:r>
      <w:proofErr w:type="spellEnd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vai aparecer aqui...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"parimpar.js"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&gt;&lt;/script&gt;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28434F" w:rsidRDefault="0028434F" w:rsidP="00F7692C"/>
    <w:p w:rsidR="0028434F" w:rsidRDefault="0028434F" w:rsidP="00F7692C"/>
    <w:p w:rsidR="0028434F" w:rsidRDefault="0028434F">
      <w:pPr>
        <w:ind w:right="0"/>
      </w:pPr>
      <w:r>
        <w:br w:type="page"/>
      </w:r>
    </w:p>
    <w:p w:rsidR="0028434F" w:rsidRDefault="0028434F" w:rsidP="00284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lastRenderedPageBreak/>
        <w:t>Parimpar.js</w:t>
      </w:r>
    </w:p>
    <w:p w:rsid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28434F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teste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28434F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28434F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'Digite um número: '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tipo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28434F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if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(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% </w:t>
      </w:r>
      <w:r w:rsidRPr="0028434F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== </w:t>
      </w:r>
      <w:r w:rsidRPr="0028434F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tipo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'&lt;</w:t>
      </w:r>
      <w:proofErr w:type="spellStart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&gt;PAR&lt;/</w:t>
      </w:r>
      <w:proofErr w:type="spellStart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&gt;'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} </w:t>
      </w:r>
      <w:proofErr w:type="spellStart"/>
      <w:r w:rsidRPr="0028434F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else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{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tipo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'&lt;</w:t>
      </w:r>
      <w:proofErr w:type="spellStart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&gt;ÍMPAR&lt;/</w:t>
      </w:r>
      <w:proofErr w:type="spellStart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&gt;'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}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28434F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section#result</w:t>
      </w:r>
      <w:proofErr w:type="spellEnd"/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número 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que foi digitado é 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28434F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tipo</w:t>
      </w:r>
      <w:r w:rsidRPr="0028434F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!&lt;/p&gt;`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28434F" w:rsidRDefault="0028434F">
      <w:pPr>
        <w:ind w:right="0"/>
      </w:pPr>
      <w:r>
        <w:br w:type="page"/>
      </w:r>
    </w:p>
    <w:p w:rsidR="0028434F" w:rsidRDefault="0028434F" w:rsidP="00284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lastRenderedPageBreak/>
        <w:t>Style.css</w:t>
      </w:r>
      <w:bookmarkStart w:id="0" w:name="_GoBack"/>
      <w:bookmarkEnd w:id="0"/>
    </w:p>
    <w:p w:rsid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28434F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28434F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28434F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28434F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28434F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28434F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28434F" w:rsidRPr="0028434F" w:rsidRDefault="0028434F" w:rsidP="0028434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28434F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28434F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28434F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28434F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28434F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28434F" w:rsidRPr="00F7692C" w:rsidRDefault="0028434F" w:rsidP="00F7692C"/>
    <w:sectPr w:rsidR="0028434F" w:rsidRPr="00F7692C" w:rsidSect="00DD40BE">
      <w:headerReference w:type="default" r:id="rId11"/>
      <w:footerReference w:type="default" r:id="rId1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482" w:rsidRDefault="00B41482" w:rsidP="001C66AD">
      <w:pPr>
        <w:spacing w:after="0" w:line="240" w:lineRule="auto"/>
      </w:pPr>
      <w:r>
        <w:separator/>
      </w:r>
    </w:p>
  </w:endnote>
  <w:endnote w:type="continuationSeparator" w:id="0">
    <w:p w:rsidR="00B41482" w:rsidRDefault="00B4148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4BB8B8A-DD46-4835-9266-A6C4FEDABA23}"/>
    <w:embedBold r:id="rId2" w:fontKey="{23F283F9-D32A-4DC1-9DD7-D272F0040D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58754EF-FEF2-49F5-AD10-0AE911414345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2EB9ACEA-47D1-4535-BACB-F0DD371CD2A9}"/>
    <w:embedBold r:id="rId5" w:fontKey="{CFD7EDE8-5F9C-45E6-8D8C-73E0E3187435}"/>
    <w:embedItalic r:id="rId6" w:fontKey="{B8934A63-E658-409F-9363-7BF1806240DB}"/>
    <w:embedBoldItalic r:id="rId7" w:fontKey="{C5C5F132-7D64-46E7-A565-D20E7A778AD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FC805CD-BF9A-43CC-B8D7-F7C18322E3C5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482" w:rsidRDefault="00B41482" w:rsidP="001C66AD">
      <w:pPr>
        <w:spacing w:after="0" w:line="240" w:lineRule="auto"/>
      </w:pPr>
      <w:r>
        <w:separator/>
      </w:r>
    </w:p>
  </w:footnote>
  <w:footnote w:type="continuationSeparator" w:id="0">
    <w:p w:rsidR="00B41482" w:rsidRDefault="00B4148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911D27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34F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8434F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41482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CEF6D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3</Pages>
  <Words>168</Words>
  <Characters>913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2021-12-13T01:17:00Z</dcterms:created>
  <dcterms:modified xsi:type="dcterms:W3CDTF">2021-12-13T01:19:00Z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